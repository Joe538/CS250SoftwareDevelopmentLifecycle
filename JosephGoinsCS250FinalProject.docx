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1A25" w14:textId="77777777" w:rsidR="002C79E6" w:rsidRPr="00A161D9" w:rsidRDefault="002C79E6" w:rsidP="00A161D9">
      <w:pPr>
        <w:rPr>
          <w:rFonts w:ascii="Times New Roman" w:hAnsi="Times New Roman" w:cs="Times New Roman"/>
          <w:sz w:val="24"/>
        </w:rPr>
      </w:pPr>
    </w:p>
    <w:p w14:paraId="46B701FD" w14:textId="77777777" w:rsidR="002C79E6" w:rsidRPr="00A161D9" w:rsidRDefault="002C79E6" w:rsidP="00A161D9">
      <w:pPr>
        <w:rPr>
          <w:rFonts w:ascii="Times New Roman" w:hAnsi="Times New Roman" w:cs="Times New Roman"/>
          <w:sz w:val="24"/>
        </w:rPr>
      </w:pPr>
    </w:p>
    <w:p w14:paraId="75D42D2F" w14:textId="77777777" w:rsidR="002C79E6" w:rsidRPr="00A161D9" w:rsidRDefault="002C79E6" w:rsidP="00A161D9">
      <w:pPr>
        <w:rPr>
          <w:rFonts w:ascii="Times New Roman" w:hAnsi="Times New Roman" w:cs="Times New Roman"/>
          <w:sz w:val="24"/>
        </w:rPr>
      </w:pPr>
    </w:p>
    <w:p w14:paraId="67D661F4" w14:textId="77777777" w:rsidR="002C79E6" w:rsidRPr="00A161D9" w:rsidRDefault="002C79E6" w:rsidP="00A161D9">
      <w:pPr>
        <w:rPr>
          <w:rFonts w:ascii="Times New Roman" w:hAnsi="Times New Roman" w:cs="Times New Roman"/>
          <w:sz w:val="24"/>
        </w:rPr>
      </w:pPr>
    </w:p>
    <w:p w14:paraId="2678AD7A" w14:textId="77777777" w:rsidR="002C79E6" w:rsidRPr="00A161D9" w:rsidRDefault="002C79E6" w:rsidP="00A161D9">
      <w:pPr>
        <w:rPr>
          <w:rFonts w:ascii="Times New Roman" w:hAnsi="Times New Roman" w:cs="Times New Roman"/>
          <w:sz w:val="24"/>
        </w:rPr>
      </w:pPr>
    </w:p>
    <w:p w14:paraId="7EA3E102" w14:textId="1FA0A0E5" w:rsidR="6A36C4BF" w:rsidRPr="00A161D9" w:rsidRDefault="00A161D9" w:rsidP="00A161D9">
      <w:pPr>
        <w:pStyle w:val="Title"/>
        <w:rPr>
          <w:rFonts w:ascii="Times New Roman" w:hAnsi="Times New Roman" w:cs="Times New Roman"/>
          <w:sz w:val="24"/>
        </w:rPr>
      </w:pPr>
      <w:r w:rsidRPr="00A161D9">
        <w:rPr>
          <w:rFonts w:ascii="Times New Roman" w:hAnsi="Times New Roman" w:cs="Times New Roman"/>
          <w:sz w:val="24"/>
        </w:rPr>
        <w:t>Final Project: Sprint Retrospective</w:t>
      </w:r>
    </w:p>
    <w:p w14:paraId="6FFBF2B3" w14:textId="3D52EEAB" w:rsidR="201D26C8" w:rsidRPr="00A161D9" w:rsidRDefault="201D26C8" w:rsidP="00A161D9">
      <w:pPr>
        <w:pStyle w:val="Subtitle"/>
        <w:rPr>
          <w:rFonts w:ascii="Times New Roman" w:hAnsi="Times New Roman" w:cs="Times New Roman"/>
          <w:sz w:val="24"/>
          <w:szCs w:val="24"/>
        </w:rPr>
      </w:pPr>
    </w:p>
    <w:p w14:paraId="2F9AA94D" w14:textId="66459906" w:rsidR="00A417C1" w:rsidRPr="00A161D9" w:rsidRDefault="00A161D9" w:rsidP="00A161D9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A161D9">
        <w:rPr>
          <w:rFonts w:ascii="Times New Roman" w:hAnsi="Times New Roman" w:cs="Times New Roman"/>
          <w:sz w:val="24"/>
          <w:szCs w:val="24"/>
        </w:rPr>
        <w:t>Joseph B Goins</w:t>
      </w:r>
    </w:p>
    <w:p w14:paraId="5B5DB494" w14:textId="76FDF823" w:rsidR="002C79E6" w:rsidRPr="00A161D9" w:rsidRDefault="00A161D9" w:rsidP="00A161D9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A161D9">
        <w:rPr>
          <w:rFonts w:ascii="Times New Roman" w:hAnsi="Times New Roman" w:cs="Times New Roman"/>
          <w:sz w:val="24"/>
          <w:szCs w:val="24"/>
        </w:rPr>
        <w:t>Southern New Hampshire University</w:t>
      </w:r>
    </w:p>
    <w:p w14:paraId="34E58827" w14:textId="5CF5C271" w:rsidR="002C79E6" w:rsidRPr="00A161D9" w:rsidRDefault="00A161D9" w:rsidP="00A161D9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A161D9">
        <w:rPr>
          <w:rFonts w:ascii="Times New Roman" w:hAnsi="Times New Roman" w:cs="Times New Roman"/>
          <w:sz w:val="24"/>
          <w:szCs w:val="24"/>
        </w:rPr>
        <w:t>CS-250:</w:t>
      </w:r>
      <w:r w:rsidR="002C79E6" w:rsidRPr="00A161D9">
        <w:rPr>
          <w:rFonts w:ascii="Times New Roman" w:hAnsi="Times New Roman" w:cs="Times New Roman"/>
          <w:sz w:val="24"/>
          <w:szCs w:val="24"/>
        </w:rPr>
        <w:t xml:space="preserve"> </w:t>
      </w:r>
      <w:r w:rsidRPr="00A161D9">
        <w:rPr>
          <w:rFonts w:ascii="Times New Roman" w:hAnsi="Times New Roman" w:cs="Times New Roman"/>
          <w:sz w:val="24"/>
          <w:szCs w:val="24"/>
        </w:rPr>
        <w:t>Software Development Lifecycle</w:t>
      </w:r>
    </w:p>
    <w:p w14:paraId="64A519B5" w14:textId="78D86510" w:rsidR="002C79E6" w:rsidRPr="00A161D9" w:rsidRDefault="00A161D9" w:rsidP="00A161D9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A161D9">
        <w:rPr>
          <w:rFonts w:ascii="Times New Roman" w:hAnsi="Times New Roman" w:cs="Times New Roman"/>
          <w:sz w:val="24"/>
          <w:szCs w:val="24"/>
        </w:rPr>
        <w:t>Professor Maryann Krupa</w:t>
      </w:r>
    </w:p>
    <w:p w14:paraId="2CD810EB" w14:textId="3DC6AE7F" w:rsidR="201D26C8" w:rsidRPr="00A161D9" w:rsidRDefault="00A161D9" w:rsidP="00A161D9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A161D9">
        <w:rPr>
          <w:rFonts w:ascii="Times New Roman" w:hAnsi="Times New Roman" w:cs="Times New Roman"/>
          <w:sz w:val="24"/>
          <w:szCs w:val="24"/>
        </w:rPr>
        <w:t>February 22</w:t>
      </w:r>
      <w:r w:rsidRPr="00A161D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A161D9">
        <w:rPr>
          <w:rFonts w:ascii="Times New Roman" w:hAnsi="Times New Roman" w:cs="Times New Roman"/>
          <w:sz w:val="24"/>
          <w:szCs w:val="24"/>
        </w:rPr>
        <w:t>, 2026</w:t>
      </w:r>
    </w:p>
    <w:p w14:paraId="780DCAE1" w14:textId="77777777" w:rsidR="201D26C8" w:rsidRPr="00A161D9" w:rsidRDefault="201D26C8" w:rsidP="00A161D9">
      <w:pPr>
        <w:pStyle w:val="Title2"/>
        <w:rPr>
          <w:rFonts w:ascii="Times New Roman" w:eastAsia="Calibri" w:hAnsi="Times New Roman" w:cs="Times New Roman"/>
          <w:sz w:val="24"/>
        </w:rPr>
      </w:pPr>
    </w:p>
    <w:p w14:paraId="442D0CD4" w14:textId="77777777" w:rsidR="201D26C8" w:rsidRPr="00A161D9" w:rsidRDefault="201D26C8" w:rsidP="00A161D9">
      <w:pPr>
        <w:pStyle w:val="Title2"/>
        <w:rPr>
          <w:rFonts w:ascii="Times New Roman" w:eastAsia="Calibri" w:hAnsi="Times New Roman" w:cs="Times New Roman"/>
          <w:sz w:val="24"/>
        </w:rPr>
      </w:pPr>
    </w:p>
    <w:p w14:paraId="0F51FADC" w14:textId="77777777" w:rsidR="201D26C8" w:rsidRPr="00A161D9" w:rsidRDefault="201D26C8" w:rsidP="00A161D9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711753B" w14:textId="77777777" w:rsidR="201D26C8" w:rsidRPr="00A161D9" w:rsidRDefault="201D26C8" w:rsidP="00A161D9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3CB31D2" w14:textId="77777777" w:rsidR="201D26C8" w:rsidRPr="00A161D9" w:rsidRDefault="201D26C8" w:rsidP="00A161D9">
      <w:pPr>
        <w:pStyle w:val="Title2"/>
        <w:rPr>
          <w:rFonts w:ascii="Times New Roman" w:eastAsia="Calibri" w:hAnsi="Times New Roman" w:cs="Times New Roman"/>
          <w:sz w:val="24"/>
        </w:rPr>
      </w:pPr>
    </w:p>
    <w:p w14:paraId="354339E1" w14:textId="77777777" w:rsidR="201D26C8" w:rsidRPr="00A161D9" w:rsidRDefault="201D26C8" w:rsidP="00A161D9">
      <w:pPr>
        <w:pStyle w:val="Title2"/>
        <w:rPr>
          <w:rFonts w:ascii="Times New Roman" w:eastAsia="Calibri" w:hAnsi="Times New Roman" w:cs="Times New Roman"/>
          <w:sz w:val="24"/>
        </w:rPr>
      </w:pPr>
    </w:p>
    <w:p w14:paraId="6F10387D" w14:textId="77777777" w:rsidR="201D26C8" w:rsidRPr="00A161D9" w:rsidRDefault="201D26C8" w:rsidP="00A161D9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C5405C0" w14:textId="77777777" w:rsidR="000D4642" w:rsidRPr="00A161D9" w:rsidRDefault="000D4642" w:rsidP="00A161D9">
      <w:pPr>
        <w:rPr>
          <w:rFonts w:ascii="Times New Roman" w:eastAsia="Calibri" w:hAnsi="Times New Roman" w:cs="Times New Roman"/>
          <w:sz w:val="24"/>
        </w:rPr>
      </w:pPr>
      <w:r w:rsidRPr="00A161D9">
        <w:rPr>
          <w:rFonts w:ascii="Times New Roman" w:eastAsia="Calibri" w:hAnsi="Times New Roman" w:cs="Times New Roman"/>
          <w:sz w:val="24"/>
        </w:rPr>
        <w:br w:type="page"/>
      </w:r>
    </w:p>
    <w:p w14:paraId="1E6D77C9" w14:textId="1CFD4183" w:rsidR="00A417C1" w:rsidRPr="00A161D9" w:rsidRDefault="00A161D9" w:rsidP="00A161D9">
      <w:pPr>
        <w:pStyle w:val="SectionTitle"/>
        <w:rPr>
          <w:rFonts w:ascii="Times New Roman" w:hAnsi="Times New Roman" w:cs="Times New Roman"/>
          <w:sz w:val="24"/>
        </w:rPr>
      </w:pPr>
      <w:r w:rsidRPr="00A161D9">
        <w:rPr>
          <w:rFonts w:ascii="Times New Roman" w:hAnsi="Times New Roman" w:cs="Times New Roman"/>
          <w:sz w:val="24"/>
        </w:rPr>
        <w:lastRenderedPageBreak/>
        <w:t>Final Project: Sprint Retrospective</w:t>
      </w:r>
    </w:p>
    <w:p w14:paraId="0038551E" w14:textId="234A3E10" w:rsidR="00A161D9" w:rsidRDefault="005362DE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Let this </w:t>
      </w:r>
      <w:r w:rsidR="005D2B6F">
        <w:rPr>
          <w:rFonts w:ascii="Times New Roman" w:hAnsi="Times New Roman" w:cs="Times New Roman"/>
          <w:sz w:val="24"/>
        </w:rPr>
        <w:t>sprint retrospective act as a look at all the lessons learned from the</w:t>
      </w:r>
      <w:r w:rsidR="00406997">
        <w:rPr>
          <w:rFonts w:ascii="Times New Roman" w:hAnsi="Times New Roman" w:cs="Times New Roman"/>
          <w:sz w:val="24"/>
        </w:rPr>
        <w:t xml:space="preserve"> past </w:t>
      </w:r>
      <w:r w:rsidR="00166E2E">
        <w:rPr>
          <w:rFonts w:ascii="Times New Roman" w:hAnsi="Times New Roman" w:cs="Times New Roman"/>
          <w:sz w:val="24"/>
        </w:rPr>
        <w:t>7</w:t>
      </w:r>
      <w:r w:rsidR="00EA4338">
        <w:rPr>
          <w:rFonts w:ascii="Times New Roman" w:hAnsi="Times New Roman" w:cs="Times New Roman"/>
          <w:sz w:val="24"/>
        </w:rPr>
        <w:t>-week</w:t>
      </w:r>
      <w:r w:rsidR="00406997">
        <w:rPr>
          <w:rFonts w:ascii="Times New Roman" w:hAnsi="Times New Roman" w:cs="Times New Roman"/>
          <w:sz w:val="24"/>
        </w:rPr>
        <w:t xml:space="preserve"> sprint. </w:t>
      </w:r>
      <w:r w:rsidR="00EA4338">
        <w:rPr>
          <w:rFonts w:ascii="Times New Roman" w:hAnsi="Times New Roman" w:cs="Times New Roman"/>
          <w:sz w:val="24"/>
        </w:rPr>
        <w:t xml:space="preserve">This paper is a team effort and thus a reflection from all the team </w:t>
      </w:r>
      <w:r w:rsidR="00A72599">
        <w:rPr>
          <w:rFonts w:ascii="Times New Roman" w:hAnsi="Times New Roman" w:cs="Times New Roman"/>
          <w:sz w:val="24"/>
        </w:rPr>
        <w:t>members’</w:t>
      </w:r>
      <w:r w:rsidR="00EA4338">
        <w:rPr>
          <w:rFonts w:ascii="Times New Roman" w:hAnsi="Times New Roman" w:cs="Times New Roman"/>
          <w:sz w:val="24"/>
        </w:rPr>
        <w:t xml:space="preserve"> knowledge and experience. Each role </w:t>
      </w:r>
      <w:r w:rsidR="00A72599">
        <w:rPr>
          <w:rFonts w:ascii="Times New Roman" w:hAnsi="Times New Roman" w:cs="Times New Roman"/>
          <w:sz w:val="24"/>
        </w:rPr>
        <w:t xml:space="preserve">is a key component and each role’s connection to another role is a key component, so this paper </w:t>
      </w:r>
      <w:r w:rsidR="00D006F0">
        <w:rPr>
          <w:rFonts w:ascii="Times New Roman" w:hAnsi="Times New Roman" w:cs="Times New Roman"/>
          <w:sz w:val="24"/>
        </w:rPr>
        <w:t xml:space="preserve">will explain these interactions, </w:t>
      </w:r>
      <w:r w:rsidR="004B639C">
        <w:rPr>
          <w:rFonts w:ascii="Times New Roman" w:hAnsi="Times New Roman" w:cs="Times New Roman"/>
          <w:sz w:val="24"/>
        </w:rPr>
        <w:t xml:space="preserve">user stories, interruptions, </w:t>
      </w:r>
      <w:r w:rsidR="00D43DA3">
        <w:rPr>
          <w:rFonts w:ascii="Times New Roman" w:hAnsi="Times New Roman" w:cs="Times New Roman"/>
          <w:sz w:val="24"/>
        </w:rPr>
        <w:t xml:space="preserve">communication, and tools. Then we will use that knowledge to evaluate </w:t>
      </w:r>
      <w:r w:rsidR="00A529E8">
        <w:rPr>
          <w:rFonts w:ascii="Times New Roman" w:hAnsi="Times New Roman" w:cs="Times New Roman"/>
          <w:sz w:val="24"/>
        </w:rPr>
        <w:t>the agile process for improving future sprints.</w:t>
      </w:r>
      <w:r w:rsidR="0093230E">
        <w:rPr>
          <w:rFonts w:ascii="Times New Roman" w:hAnsi="Times New Roman" w:cs="Times New Roman"/>
          <w:sz w:val="24"/>
        </w:rPr>
        <w:t xml:space="preserve"> All of this starts with the roles</w:t>
      </w:r>
      <w:r w:rsidR="006D50DE">
        <w:rPr>
          <w:rFonts w:ascii="Times New Roman" w:hAnsi="Times New Roman" w:cs="Times New Roman"/>
          <w:sz w:val="24"/>
        </w:rPr>
        <w:t xml:space="preserve">, responsibilities, and how they connect </w:t>
      </w:r>
      <w:r w:rsidR="006F2AE6">
        <w:rPr>
          <w:rFonts w:ascii="Times New Roman" w:hAnsi="Times New Roman" w:cs="Times New Roman"/>
          <w:sz w:val="24"/>
        </w:rPr>
        <w:t>cohesively</w:t>
      </w:r>
      <w:r w:rsidR="006D50DE">
        <w:rPr>
          <w:rFonts w:ascii="Times New Roman" w:hAnsi="Times New Roman" w:cs="Times New Roman"/>
          <w:sz w:val="24"/>
        </w:rPr>
        <w:t>.</w:t>
      </w:r>
    </w:p>
    <w:p w14:paraId="0576EA84" w14:textId="779BF18A" w:rsidR="006F2AE6" w:rsidRDefault="00A2502B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main roles </w:t>
      </w:r>
      <w:r w:rsidR="00767A93">
        <w:rPr>
          <w:rFonts w:ascii="Times New Roman" w:hAnsi="Times New Roman" w:cs="Times New Roman"/>
          <w:sz w:val="24"/>
        </w:rPr>
        <w:t xml:space="preserve">in the Scrum-Agile team are the product owner, scrum master, </w:t>
      </w:r>
      <w:r w:rsidR="00123C9B">
        <w:rPr>
          <w:rFonts w:ascii="Times New Roman" w:hAnsi="Times New Roman" w:cs="Times New Roman"/>
          <w:sz w:val="24"/>
        </w:rPr>
        <w:t xml:space="preserve">developer, and tester </w:t>
      </w:r>
      <w:r w:rsidR="00636E40">
        <w:rPr>
          <w:rFonts w:ascii="Times New Roman" w:hAnsi="Times New Roman" w:cs="Times New Roman"/>
          <w:sz w:val="24"/>
        </w:rPr>
        <w:t xml:space="preserve">for the scope of this paper. </w:t>
      </w:r>
      <w:r w:rsidR="0073795C">
        <w:rPr>
          <w:rFonts w:ascii="Times New Roman" w:hAnsi="Times New Roman" w:cs="Times New Roman"/>
          <w:sz w:val="24"/>
        </w:rPr>
        <w:t>The pro</w:t>
      </w:r>
      <w:r w:rsidR="004C45B2">
        <w:rPr>
          <w:rFonts w:ascii="Times New Roman" w:hAnsi="Times New Roman" w:cs="Times New Roman"/>
          <w:sz w:val="24"/>
        </w:rPr>
        <w:t xml:space="preserve">duct owner </w:t>
      </w:r>
      <w:r w:rsidR="00886A83">
        <w:rPr>
          <w:rFonts w:ascii="Times New Roman" w:hAnsi="Times New Roman" w:cs="Times New Roman"/>
          <w:sz w:val="24"/>
        </w:rPr>
        <w:t xml:space="preserve">is responsible for </w:t>
      </w:r>
      <w:r w:rsidR="00FC76D9">
        <w:rPr>
          <w:rFonts w:ascii="Times New Roman" w:hAnsi="Times New Roman" w:cs="Times New Roman"/>
          <w:sz w:val="24"/>
        </w:rPr>
        <w:t xml:space="preserve">backlog maintenance, setting priorities, </w:t>
      </w:r>
      <w:r w:rsidR="000C31C9">
        <w:rPr>
          <w:rFonts w:ascii="Times New Roman" w:hAnsi="Times New Roman" w:cs="Times New Roman"/>
          <w:sz w:val="24"/>
        </w:rPr>
        <w:t xml:space="preserve">and creating the user stories. </w:t>
      </w:r>
      <w:r w:rsidR="004413CD">
        <w:rPr>
          <w:rFonts w:ascii="Times New Roman" w:hAnsi="Times New Roman" w:cs="Times New Roman"/>
          <w:sz w:val="24"/>
        </w:rPr>
        <w:t xml:space="preserve">During the user story </w:t>
      </w:r>
      <w:r w:rsidR="000F295B">
        <w:rPr>
          <w:rFonts w:ascii="Times New Roman" w:hAnsi="Times New Roman" w:cs="Times New Roman"/>
          <w:sz w:val="24"/>
        </w:rPr>
        <w:t>section,</w:t>
      </w:r>
      <w:r w:rsidR="004413CD">
        <w:rPr>
          <w:rFonts w:ascii="Times New Roman" w:hAnsi="Times New Roman" w:cs="Times New Roman"/>
          <w:sz w:val="24"/>
        </w:rPr>
        <w:t xml:space="preserve"> it was interesting to see the user stories created based on user requirements instead of a client or some manager</w:t>
      </w:r>
      <w:r w:rsidR="000F295B">
        <w:rPr>
          <w:rFonts w:ascii="Times New Roman" w:hAnsi="Times New Roman" w:cs="Times New Roman"/>
          <w:sz w:val="24"/>
        </w:rPr>
        <w:t xml:space="preserve">. When completing the user stories, I also tried to assign priorities not only by most needed items but items that had to be created before another item could be created. Look at a table added to a website. I can’t add a filter by price option until a filter button </w:t>
      </w:r>
      <w:r w:rsidR="00D419BD">
        <w:rPr>
          <w:rFonts w:ascii="Times New Roman" w:hAnsi="Times New Roman" w:cs="Times New Roman"/>
          <w:sz w:val="24"/>
        </w:rPr>
        <w:t xml:space="preserve">and area have been created. Which </w:t>
      </w:r>
      <w:r w:rsidR="00A147A6">
        <w:rPr>
          <w:rFonts w:ascii="Times New Roman" w:hAnsi="Times New Roman" w:cs="Times New Roman"/>
          <w:sz w:val="24"/>
        </w:rPr>
        <w:t>brings me to the last point about product owner. They really deliver the vision of the product and ensure the product is great quality.</w:t>
      </w:r>
      <w:r w:rsidR="00A2335F">
        <w:rPr>
          <w:rFonts w:ascii="Times New Roman" w:hAnsi="Times New Roman" w:cs="Times New Roman"/>
          <w:sz w:val="24"/>
        </w:rPr>
        <w:t xml:space="preserve"> They set the expectations for the team and make sure it meets the </w:t>
      </w:r>
      <w:r w:rsidR="00D063BB">
        <w:rPr>
          <w:rFonts w:ascii="Times New Roman" w:hAnsi="Times New Roman" w:cs="Times New Roman"/>
          <w:sz w:val="24"/>
        </w:rPr>
        <w:t>clients’</w:t>
      </w:r>
      <w:r w:rsidR="00A2335F">
        <w:rPr>
          <w:rFonts w:ascii="Times New Roman" w:hAnsi="Times New Roman" w:cs="Times New Roman"/>
          <w:sz w:val="24"/>
        </w:rPr>
        <w:t xml:space="preserve"> standards and enhances the </w:t>
      </w:r>
      <w:r w:rsidR="00D063BB">
        <w:rPr>
          <w:rFonts w:ascii="Times New Roman" w:hAnsi="Times New Roman" w:cs="Times New Roman"/>
          <w:sz w:val="24"/>
        </w:rPr>
        <w:t>user’s</w:t>
      </w:r>
      <w:r w:rsidR="00A2335F">
        <w:rPr>
          <w:rFonts w:ascii="Times New Roman" w:hAnsi="Times New Roman" w:cs="Times New Roman"/>
          <w:sz w:val="24"/>
        </w:rPr>
        <w:t xml:space="preserve"> experience.</w:t>
      </w:r>
      <w:r w:rsidR="00D063BB">
        <w:rPr>
          <w:rFonts w:ascii="Times New Roman" w:hAnsi="Times New Roman" w:cs="Times New Roman"/>
          <w:sz w:val="24"/>
        </w:rPr>
        <w:t xml:space="preserve"> </w:t>
      </w:r>
    </w:p>
    <w:p w14:paraId="41D908AF" w14:textId="46144C2F" w:rsidR="00D063BB" w:rsidRDefault="00D063BB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scrum master </w:t>
      </w:r>
      <w:r w:rsidR="008135B7">
        <w:rPr>
          <w:rFonts w:ascii="Times New Roman" w:hAnsi="Times New Roman" w:cs="Times New Roman"/>
          <w:sz w:val="24"/>
        </w:rPr>
        <w:t>h</w:t>
      </w:r>
      <w:r w:rsidR="00796ECA">
        <w:rPr>
          <w:rFonts w:ascii="Times New Roman" w:hAnsi="Times New Roman" w:cs="Times New Roman"/>
          <w:sz w:val="24"/>
        </w:rPr>
        <w:t xml:space="preserve">as a whole host of responsibilities both to the team and the organization itself. </w:t>
      </w:r>
      <w:r w:rsidR="00010AFD">
        <w:rPr>
          <w:rFonts w:ascii="Times New Roman" w:hAnsi="Times New Roman" w:cs="Times New Roman"/>
          <w:sz w:val="24"/>
        </w:rPr>
        <w:t xml:space="preserve">Some of these responsibilities include such things as coaching, facilitating, </w:t>
      </w:r>
      <w:r w:rsidR="001B5899">
        <w:rPr>
          <w:rFonts w:ascii="Times New Roman" w:hAnsi="Times New Roman" w:cs="Times New Roman"/>
          <w:sz w:val="24"/>
        </w:rPr>
        <w:t xml:space="preserve">leading, developing, and improving both the team and organization </w:t>
      </w:r>
      <w:r w:rsidR="000A5E9F">
        <w:rPr>
          <w:rFonts w:ascii="Times New Roman" w:hAnsi="Times New Roman" w:cs="Times New Roman"/>
          <w:sz w:val="24"/>
        </w:rPr>
        <w:t xml:space="preserve">in productivity using Scrum-Agile methodology. I will focus more on these responsibilities </w:t>
      </w:r>
      <w:r w:rsidR="00042416">
        <w:rPr>
          <w:rFonts w:ascii="Times New Roman" w:hAnsi="Times New Roman" w:cs="Times New Roman"/>
          <w:sz w:val="24"/>
        </w:rPr>
        <w:t xml:space="preserve">as they pertain to the team aspect. </w:t>
      </w:r>
      <w:r w:rsidR="00725E68">
        <w:rPr>
          <w:rFonts w:ascii="Times New Roman" w:hAnsi="Times New Roman" w:cs="Times New Roman"/>
          <w:sz w:val="24"/>
        </w:rPr>
        <w:t>Scrum masters can help with backlog maintenance</w:t>
      </w:r>
      <w:r w:rsidR="00F77091">
        <w:rPr>
          <w:rFonts w:ascii="Times New Roman" w:hAnsi="Times New Roman" w:cs="Times New Roman"/>
          <w:sz w:val="24"/>
        </w:rPr>
        <w:t xml:space="preserve">, staying on top of the latest agile </w:t>
      </w:r>
      <w:r w:rsidR="00A97C09">
        <w:rPr>
          <w:rFonts w:ascii="Times New Roman" w:hAnsi="Times New Roman" w:cs="Times New Roman"/>
          <w:sz w:val="24"/>
        </w:rPr>
        <w:t>practices</w:t>
      </w:r>
      <w:r w:rsidR="00F77091">
        <w:rPr>
          <w:rFonts w:ascii="Times New Roman" w:hAnsi="Times New Roman" w:cs="Times New Roman"/>
          <w:sz w:val="24"/>
        </w:rPr>
        <w:t xml:space="preserve">, </w:t>
      </w:r>
      <w:r w:rsidR="00A97C09">
        <w:rPr>
          <w:rFonts w:ascii="Times New Roman" w:hAnsi="Times New Roman" w:cs="Times New Roman"/>
          <w:sz w:val="24"/>
        </w:rPr>
        <w:lastRenderedPageBreak/>
        <w:t xml:space="preserve">leading scrum ceremonies, and coaching the team. </w:t>
      </w:r>
      <w:r w:rsidR="00CE4CB2">
        <w:rPr>
          <w:rFonts w:ascii="Times New Roman" w:hAnsi="Times New Roman" w:cs="Times New Roman"/>
          <w:sz w:val="24"/>
        </w:rPr>
        <w:t xml:space="preserve">These help the team be the best individuals and team members possible. Perhaps the most important responsibility they have though is removing impediments. There is nothing more powerful than having a leader helping the </w:t>
      </w:r>
      <w:r w:rsidR="00D97B7D">
        <w:rPr>
          <w:rFonts w:ascii="Times New Roman" w:hAnsi="Times New Roman" w:cs="Times New Roman"/>
          <w:sz w:val="24"/>
        </w:rPr>
        <w:t>team work</w:t>
      </w:r>
      <w:r w:rsidR="00F96F74">
        <w:rPr>
          <w:rFonts w:ascii="Times New Roman" w:hAnsi="Times New Roman" w:cs="Times New Roman"/>
          <w:sz w:val="24"/>
        </w:rPr>
        <w:t xml:space="preserve"> through problems with the least resistance possible.</w:t>
      </w:r>
      <w:r w:rsidR="00CE4CB2">
        <w:rPr>
          <w:rFonts w:ascii="Times New Roman" w:hAnsi="Times New Roman" w:cs="Times New Roman"/>
          <w:sz w:val="24"/>
        </w:rPr>
        <w:t xml:space="preserve"> </w:t>
      </w:r>
      <w:r w:rsidR="00D97B7D">
        <w:rPr>
          <w:rFonts w:ascii="Times New Roman" w:hAnsi="Times New Roman" w:cs="Times New Roman"/>
          <w:sz w:val="24"/>
        </w:rPr>
        <w:t xml:space="preserve">I have seen </w:t>
      </w:r>
      <w:r w:rsidR="00294CB3">
        <w:rPr>
          <w:rFonts w:ascii="Times New Roman" w:hAnsi="Times New Roman" w:cs="Times New Roman"/>
          <w:sz w:val="24"/>
        </w:rPr>
        <w:t xml:space="preserve">how effective this can be </w:t>
      </w:r>
      <w:r w:rsidR="00D97B7D">
        <w:rPr>
          <w:rFonts w:ascii="Times New Roman" w:hAnsi="Times New Roman" w:cs="Times New Roman"/>
          <w:sz w:val="24"/>
        </w:rPr>
        <w:t>through many jobs</w:t>
      </w:r>
      <w:r w:rsidR="00294CB3">
        <w:rPr>
          <w:rFonts w:ascii="Times New Roman" w:hAnsi="Times New Roman" w:cs="Times New Roman"/>
          <w:sz w:val="24"/>
        </w:rPr>
        <w:t>. Leaders that stick their neck out to ensure whatever is needed for the job is provided to the employee</w:t>
      </w:r>
      <w:r w:rsidR="000B7FC4">
        <w:rPr>
          <w:rFonts w:ascii="Times New Roman" w:hAnsi="Times New Roman" w:cs="Times New Roman"/>
          <w:sz w:val="24"/>
        </w:rPr>
        <w:t xml:space="preserve"> is very helpful</w:t>
      </w:r>
      <w:r w:rsidR="00294CB3">
        <w:rPr>
          <w:rFonts w:ascii="Times New Roman" w:hAnsi="Times New Roman" w:cs="Times New Roman"/>
          <w:sz w:val="24"/>
        </w:rPr>
        <w:t>.</w:t>
      </w:r>
    </w:p>
    <w:p w14:paraId="1EC96D61" w14:textId="3B7E7E5F" w:rsidR="000C106B" w:rsidRDefault="00734B1B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final two </w:t>
      </w:r>
      <w:r w:rsidR="008565EE">
        <w:rPr>
          <w:rFonts w:ascii="Times New Roman" w:hAnsi="Times New Roman" w:cs="Times New Roman"/>
          <w:sz w:val="24"/>
        </w:rPr>
        <w:t xml:space="preserve">roles are the developer and tester which makes up the team section of the whole Scrum-Agile process. </w:t>
      </w:r>
      <w:r w:rsidR="00DA1101">
        <w:rPr>
          <w:rFonts w:ascii="Times New Roman" w:hAnsi="Times New Roman" w:cs="Times New Roman"/>
          <w:sz w:val="24"/>
        </w:rPr>
        <w:t>The tester</w:t>
      </w:r>
      <w:r w:rsidR="0040371B">
        <w:rPr>
          <w:rFonts w:ascii="Times New Roman" w:hAnsi="Times New Roman" w:cs="Times New Roman"/>
          <w:sz w:val="24"/>
        </w:rPr>
        <w:t xml:space="preserve">s </w:t>
      </w:r>
      <w:r w:rsidR="006538E6">
        <w:rPr>
          <w:rFonts w:ascii="Times New Roman" w:hAnsi="Times New Roman" w:cs="Times New Roman"/>
          <w:sz w:val="24"/>
        </w:rPr>
        <w:t xml:space="preserve">job is to essentially find ways to break the </w:t>
      </w:r>
      <w:r w:rsidR="00581FC9">
        <w:rPr>
          <w:rFonts w:ascii="Times New Roman" w:hAnsi="Times New Roman" w:cs="Times New Roman"/>
          <w:sz w:val="24"/>
        </w:rPr>
        <w:t>application</w:t>
      </w:r>
      <w:r w:rsidR="00071D97">
        <w:rPr>
          <w:rFonts w:ascii="Times New Roman" w:hAnsi="Times New Roman" w:cs="Times New Roman"/>
          <w:sz w:val="24"/>
        </w:rPr>
        <w:t xml:space="preserve">. It was interesting to work with the test cases as you needed a clear understanding of what the feature was supposed to do </w:t>
      </w:r>
      <w:r w:rsidR="00ED1CD4">
        <w:rPr>
          <w:rFonts w:ascii="Times New Roman" w:hAnsi="Times New Roman" w:cs="Times New Roman"/>
          <w:sz w:val="24"/>
        </w:rPr>
        <w:t xml:space="preserve">so you could then establish the clear limits of your test cases and ensure that the application is doing what </w:t>
      </w:r>
      <w:r w:rsidR="00307555">
        <w:rPr>
          <w:rFonts w:ascii="Times New Roman" w:hAnsi="Times New Roman" w:cs="Times New Roman"/>
          <w:sz w:val="24"/>
        </w:rPr>
        <w:t>it’s</w:t>
      </w:r>
      <w:r w:rsidR="00ED1CD4">
        <w:rPr>
          <w:rFonts w:ascii="Times New Roman" w:hAnsi="Times New Roman" w:cs="Times New Roman"/>
          <w:sz w:val="24"/>
        </w:rPr>
        <w:t xml:space="preserve"> supposed to do. </w:t>
      </w:r>
      <w:r w:rsidR="00307555">
        <w:rPr>
          <w:rFonts w:ascii="Times New Roman" w:hAnsi="Times New Roman" w:cs="Times New Roman"/>
          <w:sz w:val="24"/>
        </w:rPr>
        <w:t>The thing I realized more than anything is that I never want to be a tester.</w:t>
      </w:r>
      <w:r w:rsidR="003B1E6C">
        <w:rPr>
          <w:rFonts w:ascii="Times New Roman" w:hAnsi="Times New Roman" w:cs="Times New Roman"/>
          <w:sz w:val="24"/>
        </w:rPr>
        <w:t xml:space="preserve"> I don’t like the idea of developing test cases and trying to break things. The developer has </w:t>
      </w:r>
      <w:r w:rsidR="00834D01">
        <w:rPr>
          <w:rFonts w:ascii="Times New Roman" w:hAnsi="Times New Roman" w:cs="Times New Roman"/>
          <w:sz w:val="24"/>
        </w:rPr>
        <w:t xml:space="preserve">the opposite job which is building the application and trying to make it unbreakable. </w:t>
      </w:r>
      <w:r w:rsidR="002C723F">
        <w:rPr>
          <w:rFonts w:ascii="Times New Roman" w:hAnsi="Times New Roman" w:cs="Times New Roman"/>
          <w:sz w:val="24"/>
        </w:rPr>
        <w:t xml:space="preserve">This is my favorite job and my experiences as the developer were great. It’s nice to get a task and </w:t>
      </w:r>
      <w:r w:rsidR="00A425E5">
        <w:rPr>
          <w:rFonts w:ascii="Times New Roman" w:hAnsi="Times New Roman" w:cs="Times New Roman"/>
          <w:sz w:val="24"/>
        </w:rPr>
        <w:t xml:space="preserve">a problem, then complete the task and solve the problem. Nothing is more satisfying </w:t>
      </w:r>
      <w:r w:rsidR="007748BD">
        <w:rPr>
          <w:rFonts w:ascii="Times New Roman" w:hAnsi="Times New Roman" w:cs="Times New Roman"/>
          <w:sz w:val="24"/>
        </w:rPr>
        <w:t>than</w:t>
      </w:r>
      <w:r w:rsidR="00A425E5">
        <w:rPr>
          <w:rFonts w:ascii="Times New Roman" w:hAnsi="Times New Roman" w:cs="Times New Roman"/>
          <w:sz w:val="24"/>
        </w:rPr>
        <w:t xml:space="preserve"> beating your head against the wall for hours, days, weeks, and then finally solving the problem with an elegant solution. </w:t>
      </w:r>
    </w:p>
    <w:p w14:paraId="12B8CAA2" w14:textId="7F909BF5" w:rsidR="007748BD" w:rsidRDefault="007748BD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these roles have individual responsibilities but also responsibilities to each other through </w:t>
      </w:r>
      <w:r w:rsidR="003A0A1B">
        <w:rPr>
          <w:rFonts w:ascii="Times New Roman" w:hAnsi="Times New Roman" w:cs="Times New Roman"/>
          <w:sz w:val="24"/>
        </w:rPr>
        <w:t>connecting</w:t>
      </w:r>
      <w:r>
        <w:rPr>
          <w:rFonts w:ascii="Times New Roman" w:hAnsi="Times New Roman" w:cs="Times New Roman"/>
          <w:sz w:val="24"/>
        </w:rPr>
        <w:t xml:space="preserve"> </w:t>
      </w:r>
      <w:r w:rsidR="003A0A1B">
        <w:rPr>
          <w:rFonts w:ascii="Times New Roman" w:hAnsi="Times New Roman" w:cs="Times New Roman"/>
          <w:sz w:val="24"/>
        </w:rPr>
        <w:t xml:space="preserve">interactions. Product owners need to work with the </w:t>
      </w:r>
      <w:r w:rsidR="00F02D6F">
        <w:rPr>
          <w:rFonts w:ascii="Times New Roman" w:hAnsi="Times New Roman" w:cs="Times New Roman"/>
          <w:sz w:val="24"/>
        </w:rPr>
        <w:t xml:space="preserve">scrum master to refine the back log, work with the tester to ensure features meet expectations, and work with developers to ensure </w:t>
      </w:r>
      <w:r w:rsidR="00033208">
        <w:rPr>
          <w:rFonts w:ascii="Times New Roman" w:hAnsi="Times New Roman" w:cs="Times New Roman"/>
          <w:sz w:val="24"/>
        </w:rPr>
        <w:t xml:space="preserve">that application visions are explained thoroughly. There are many examples </w:t>
      </w:r>
      <w:r w:rsidR="00E9621D">
        <w:rPr>
          <w:rFonts w:ascii="Times New Roman" w:hAnsi="Times New Roman" w:cs="Times New Roman"/>
          <w:sz w:val="24"/>
        </w:rPr>
        <w:t>for each role with different connections. However, I wa</w:t>
      </w:r>
      <w:r w:rsidR="0063282E">
        <w:rPr>
          <w:rFonts w:ascii="Times New Roman" w:hAnsi="Times New Roman" w:cs="Times New Roman"/>
          <w:sz w:val="24"/>
        </w:rPr>
        <w:t xml:space="preserve">nt </w:t>
      </w:r>
      <w:r w:rsidR="00E9621D">
        <w:rPr>
          <w:rFonts w:ascii="Times New Roman" w:hAnsi="Times New Roman" w:cs="Times New Roman"/>
          <w:sz w:val="24"/>
        </w:rPr>
        <w:t xml:space="preserve">to focus on one connecting point and talk about </w:t>
      </w:r>
      <w:r w:rsidR="00E9621D">
        <w:rPr>
          <w:rFonts w:ascii="Times New Roman" w:hAnsi="Times New Roman" w:cs="Times New Roman"/>
          <w:sz w:val="24"/>
        </w:rPr>
        <w:lastRenderedPageBreak/>
        <w:t>the experiences that I had durin</w:t>
      </w:r>
      <w:r w:rsidR="00304A16">
        <w:rPr>
          <w:rFonts w:ascii="Times New Roman" w:hAnsi="Times New Roman" w:cs="Times New Roman"/>
          <w:sz w:val="24"/>
        </w:rPr>
        <w:t>g this sprint.</w:t>
      </w:r>
      <w:r w:rsidR="00310966">
        <w:rPr>
          <w:rFonts w:ascii="Times New Roman" w:hAnsi="Times New Roman" w:cs="Times New Roman"/>
          <w:sz w:val="24"/>
        </w:rPr>
        <w:t xml:space="preserve"> The user stories were one of the first sections of this whole experience.</w:t>
      </w:r>
    </w:p>
    <w:p w14:paraId="2FC37FFF" w14:textId="288ADD81" w:rsidR="00310966" w:rsidRDefault="00310966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user stories are feedback from the users of the application </w:t>
      </w:r>
      <w:r w:rsidR="00527416">
        <w:rPr>
          <w:rFonts w:ascii="Times New Roman" w:hAnsi="Times New Roman" w:cs="Times New Roman"/>
          <w:sz w:val="24"/>
        </w:rPr>
        <w:t xml:space="preserve">and developed by the product owner as both a vision for the development team and an expectation </w:t>
      </w:r>
      <w:r w:rsidR="00BD4ABC">
        <w:rPr>
          <w:rFonts w:ascii="Times New Roman" w:hAnsi="Times New Roman" w:cs="Times New Roman"/>
          <w:sz w:val="24"/>
        </w:rPr>
        <w:t>for test cases to meet.</w:t>
      </w:r>
      <w:r w:rsidR="00B12D7C">
        <w:rPr>
          <w:rFonts w:ascii="Times New Roman" w:hAnsi="Times New Roman" w:cs="Times New Roman"/>
          <w:sz w:val="24"/>
        </w:rPr>
        <w:t xml:space="preserve"> It was interesting because during the development section </w:t>
      </w:r>
      <w:r w:rsidR="00FD6EDC">
        <w:rPr>
          <w:rFonts w:ascii="Times New Roman" w:hAnsi="Times New Roman" w:cs="Times New Roman"/>
          <w:sz w:val="24"/>
        </w:rPr>
        <w:t xml:space="preserve">I got the user story or the feature/update to add in, then go through and create the </w:t>
      </w:r>
      <w:r w:rsidR="00CB796D">
        <w:rPr>
          <w:rFonts w:ascii="Times New Roman" w:hAnsi="Times New Roman" w:cs="Times New Roman"/>
          <w:sz w:val="24"/>
        </w:rPr>
        <w:t xml:space="preserve">feature/update. You take a concept and bring it to life. </w:t>
      </w:r>
      <w:r w:rsidR="00514082">
        <w:rPr>
          <w:rFonts w:ascii="Times New Roman" w:hAnsi="Times New Roman" w:cs="Times New Roman"/>
          <w:sz w:val="24"/>
        </w:rPr>
        <w:t xml:space="preserve">Then when it was in the testing </w:t>
      </w:r>
      <w:r w:rsidR="00FB2CAA">
        <w:rPr>
          <w:rFonts w:ascii="Times New Roman" w:hAnsi="Times New Roman" w:cs="Times New Roman"/>
          <w:sz w:val="24"/>
        </w:rPr>
        <w:t>section,</w:t>
      </w:r>
      <w:r w:rsidR="00514082">
        <w:rPr>
          <w:rFonts w:ascii="Times New Roman" w:hAnsi="Times New Roman" w:cs="Times New Roman"/>
          <w:sz w:val="24"/>
        </w:rPr>
        <w:t xml:space="preserve"> I solidified the concept by ensuring that it met all expectations. This demonstrates how different roles are connected at different section</w:t>
      </w:r>
      <w:r w:rsidR="00FB2CAA">
        <w:rPr>
          <w:rFonts w:ascii="Times New Roman" w:hAnsi="Times New Roman" w:cs="Times New Roman"/>
          <w:sz w:val="24"/>
        </w:rPr>
        <w:t>s of the sprint</w:t>
      </w:r>
      <w:r w:rsidR="0054042E">
        <w:rPr>
          <w:rFonts w:ascii="Times New Roman" w:hAnsi="Times New Roman" w:cs="Times New Roman"/>
          <w:sz w:val="24"/>
        </w:rPr>
        <w:t xml:space="preserve">, but what happens when </w:t>
      </w:r>
      <w:r w:rsidR="006D772C">
        <w:rPr>
          <w:rFonts w:ascii="Times New Roman" w:hAnsi="Times New Roman" w:cs="Times New Roman"/>
          <w:sz w:val="24"/>
        </w:rPr>
        <w:t>problems arise or things change during the project</w:t>
      </w:r>
      <w:r w:rsidR="00A71CF1">
        <w:rPr>
          <w:rFonts w:ascii="Times New Roman" w:hAnsi="Times New Roman" w:cs="Times New Roman"/>
          <w:sz w:val="24"/>
        </w:rPr>
        <w:t>?</w:t>
      </w:r>
    </w:p>
    <w:p w14:paraId="76F7676D" w14:textId="02F53168" w:rsidR="00A71CF1" w:rsidRDefault="00EB4390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When interruptions arise or </w:t>
      </w:r>
      <w:r w:rsidR="004336CC">
        <w:rPr>
          <w:rFonts w:ascii="Times New Roman" w:hAnsi="Times New Roman" w:cs="Times New Roman"/>
          <w:sz w:val="24"/>
        </w:rPr>
        <w:t xml:space="preserve">changes </w:t>
      </w:r>
      <w:r w:rsidR="000A3B01">
        <w:rPr>
          <w:rFonts w:ascii="Times New Roman" w:hAnsi="Times New Roman" w:cs="Times New Roman"/>
          <w:sz w:val="24"/>
        </w:rPr>
        <w:t>happen</w:t>
      </w:r>
      <w:r w:rsidR="003508BA">
        <w:rPr>
          <w:rFonts w:ascii="Times New Roman" w:hAnsi="Times New Roman" w:cs="Times New Roman"/>
          <w:sz w:val="24"/>
        </w:rPr>
        <w:t>, this is when the Agile methodology shines the most as it’s the reason for it</w:t>
      </w:r>
      <w:r w:rsidR="000A3B01">
        <w:rPr>
          <w:rFonts w:ascii="Times New Roman" w:hAnsi="Times New Roman" w:cs="Times New Roman"/>
          <w:sz w:val="24"/>
        </w:rPr>
        <w:t>s creation. During the whole process I found th</w:t>
      </w:r>
      <w:r w:rsidR="009A4C6F">
        <w:rPr>
          <w:rFonts w:ascii="Times New Roman" w:hAnsi="Times New Roman" w:cs="Times New Roman"/>
          <w:sz w:val="24"/>
        </w:rPr>
        <w:t>a</w:t>
      </w:r>
      <w:r w:rsidR="000A3B01">
        <w:rPr>
          <w:rFonts w:ascii="Times New Roman" w:hAnsi="Times New Roman" w:cs="Times New Roman"/>
          <w:sz w:val="24"/>
        </w:rPr>
        <w:t>t the scrum master has a specific</w:t>
      </w:r>
      <w:r w:rsidR="009A4C6F">
        <w:rPr>
          <w:rFonts w:ascii="Times New Roman" w:hAnsi="Times New Roman" w:cs="Times New Roman"/>
          <w:sz w:val="24"/>
        </w:rPr>
        <w:t xml:space="preserve"> responsibility </w:t>
      </w:r>
      <w:r w:rsidR="00CD5BA6">
        <w:rPr>
          <w:rFonts w:ascii="Times New Roman" w:hAnsi="Times New Roman" w:cs="Times New Roman"/>
          <w:sz w:val="24"/>
        </w:rPr>
        <w:t xml:space="preserve">for removing impediments </w:t>
      </w:r>
      <w:r w:rsidR="009F463F">
        <w:rPr>
          <w:rFonts w:ascii="Times New Roman" w:hAnsi="Times New Roman" w:cs="Times New Roman"/>
          <w:sz w:val="24"/>
        </w:rPr>
        <w:t xml:space="preserve">from the development process. </w:t>
      </w:r>
      <w:r w:rsidR="00E56B4D">
        <w:rPr>
          <w:rFonts w:ascii="Times New Roman" w:hAnsi="Times New Roman" w:cs="Times New Roman"/>
          <w:sz w:val="24"/>
        </w:rPr>
        <w:t xml:space="preserve">That’s one way that interruptions are handled. Another type of interruption is changes in product </w:t>
      </w:r>
      <w:r w:rsidR="00FA4E6E">
        <w:rPr>
          <w:rFonts w:ascii="Times New Roman" w:hAnsi="Times New Roman" w:cs="Times New Roman"/>
          <w:sz w:val="24"/>
        </w:rPr>
        <w:t>direction</w:t>
      </w:r>
      <w:r w:rsidR="00490DE4">
        <w:rPr>
          <w:rFonts w:ascii="Times New Roman" w:hAnsi="Times New Roman" w:cs="Times New Roman"/>
          <w:sz w:val="24"/>
        </w:rPr>
        <w:t xml:space="preserve"> which </w:t>
      </w:r>
      <w:r w:rsidR="00DB6525">
        <w:rPr>
          <w:rFonts w:ascii="Times New Roman" w:hAnsi="Times New Roman" w:cs="Times New Roman"/>
          <w:sz w:val="24"/>
        </w:rPr>
        <w:t xml:space="preserve">takes the whole team to handle that type of change. </w:t>
      </w:r>
      <w:r w:rsidR="00FA4E6E">
        <w:rPr>
          <w:rFonts w:ascii="Times New Roman" w:hAnsi="Times New Roman" w:cs="Times New Roman"/>
          <w:sz w:val="24"/>
        </w:rPr>
        <w:t>The product owner needs to give continuous feedback</w:t>
      </w:r>
      <w:r w:rsidR="004B3E10">
        <w:rPr>
          <w:rFonts w:ascii="Times New Roman" w:hAnsi="Times New Roman" w:cs="Times New Roman"/>
          <w:sz w:val="24"/>
        </w:rPr>
        <w:t xml:space="preserve"> and rearrange tasks/priorities</w:t>
      </w:r>
      <w:r w:rsidR="00FA4E6E">
        <w:rPr>
          <w:rFonts w:ascii="Times New Roman" w:hAnsi="Times New Roman" w:cs="Times New Roman"/>
          <w:sz w:val="24"/>
        </w:rPr>
        <w:t xml:space="preserve">, the scrum master needs to give realistic </w:t>
      </w:r>
      <w:r w:rsidR="004B3E10">
        <w:rPr>
          <w:rFonts w:ascii="Times New Roman" w:hAnsi="Times New Roman" w:cs="Times New Roman"/>
          <w:sz w:val="24"/>
        </w:rPr>
        <w:t>timelines based on changes</w:t>
      </w:r>
      <w:r w:rsidR="00BD735C">
        <w:rPr>
          <w:rFonts w:ascii="Times New Roman" w:hAnsi="Times New Roman" w:cs="Times New Roman"/>
          <w:sz w:val="24"/>
        </w:rPr>
        <w:t xml:space="preserve"> and coach the team, and lastly the developers and testers need to adjust their tasks to meet new </w:t>
      </w:r>
      <w:r w:rsidR="00E70099">
        <w:rPr>
          <w:rFonts w:ascii="Times New Roman" w:hAnsi="Times New Roman" w:cs="Times New Roman"/>
          <w:sz w:val="24"/>
        </w:rPr>
        <w:t>project vision.</w:t>
      </w:r>
      <w:r w:rsidR="001336B8">
        <w:rPr>
          <w:rFonts w:ascii="Times New Roman" w:hAnsi="Times New Roman" w:cs="Times New Roman"/>
          <w:sz w:val="24"/>
        </w:rPr>
        <w:t xml:space="preserve"> A lot of this comes down to communication</w:t>
      </w:r>
      <w:r w:rsidR="003D7161">
        <w:rPr>
          <w:rFonts w:ascii="Times New Roman" w:hAnsi="Times New Roman" w:cs="Times New Roman"/>
          <w:sz w:val="24"/>
        </w:rPr>
        <w:t xml:space="preserve"> between the team.</w:t>
      </w:r>
    </w:p>
    <w:p w14:paraId="0DA7565F" w14:textId="68452726" w:rsidR="003D7161" w:rsidRDefault="00F72968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Communication </w:t>
      </w:r>
      <w:r w:rsidR="00B358AB">
        <w:rPr>
          <w:rFonts w:ascii="Times New Roman" w:hAnsi="Times New Roman" w:cs="Times New Roman"/>
          <w:sz w:val="24"/>
        </w:rPr>
        <w:t xml:space="preserve">is key in the Agile </w:t>
      </w:r>
      <w:r w:rsidR="004D57BF">
        <w:rPr>
          <w:rFonts w:ascii="Times New Roman" w:hAnsi="Times New Roman" w:cs="Times New Roman"/>
          <w:sz w:val="24"/>
        </w:rPr>
        <w:t xml:space="preserve">methodology due to the very fast-paced environment. Any weaknesses in communication can </w:t>
      </w:r>
      <w:r w:rsidR="007A6EF8">
        <w:rPr>
          <w:rFonts w:ascii="Times New Roman" w:hAnsi="Times New Roman" w:cs="Times New Roman"/>
          <w:sz w:val="24"/>
        </w:rPr>
        <w:t xml:space="preserve">cause </w:t>
      </w:r>
      <w:r w:rsidR="002B5ADF">
        <w:rPr>
          <w:rFonts w:ascii="Times New Roman" w:hAnsi="Times New Roman" w:cs="Times New Roman"/>
          <w:sz w:val="24"/>
        </w:rPr>
        <w:t xml:space="preserve">problems which might be missed for a </w:t>
      </w:r>
      <w:r w:rsidR="00E60D94">
        <w:rPr>
          <w:rFonts w:ascii="Times New Roman" w:hAnsi="Times New Roman" w:cs="Times New Roman"/>
          <w:sz w:val="24"/>
        </w:rPr>
        <w:t xml:space="preserve">few </w:t>
      </w:r>
      <w:r w:rsidR="00F71D19">
        <w:rPr>
          <w:rFonts w:ascii="Times New Roman" w:hAnsi="Times New Roman" w:cs="Times New Roman"/>
          <w:sz w:val="24"/>
        </w:rPr>
        <w:t>weeks,</w:t>
      </w:r>
      <w:r w:rsidR="00E60D94">
        <w:rPr>
          <w:rFonts w:ascii="Times New Roman" w:hAnsi="Times New Roman" w:cs="Times New Roman"/>
          <w:sz w:val="24"/>
        </w:rPr>
        <w:t xml:space="preserve"> and a few weeks </w:t>
      </w:r>
      <w:r w:rsidR="00F71D19">
        <w:rPr>
          <w:rFonts w:ascii="Times New Roman" w:hAnsi="Times New Roman" w:cs="Times New Roman"/>
          <w:sz w:val="24"/>
        </w:rPr>
        <w:t>make</w:t>
      </w:r>
      <w:r w:rsidR="00E60D94">
        <w:rPr>
          <w:rFonts w:ascii="Times New Roman" w:hAnsi="Times New Roman" w:cs="Times New Roman"/>
          <w:sz w:val="24"/>
        </w:rPr>
        <w:t xml:space="preserve"> up a large portion of the project. </w:t>
      </w:r>
      <w:r w:rsidR="00F71D19">
        <w:rPr>
          <w:rFonts w:ascii="Times New Roman" w:hAnsi="Times New Roman" w:cs="Times New Roman"/>
          <w:sz w:val="24"/>
        </w:rPr>
        <w:t>So,</w:t>
      </w:r>
      <w:r w:rsidR="00E60D94">
        <w:rPr>
          <w:rFonts w:ascii="Times New Roman" w:hAnsi="Times New Roman" w:cs="Times New Roman"/>
          <w:sz w:val="24"/>
        </w:rPr>
        <w:t xml:space="preserve"> I think </w:t>
      </w:r>
      <w:r w:rsidR="00F71D19">
        <w:rPr>
          <w:rFonts w:ascii="Times New Roman" w:hAnsi="Times New Roman" w:cs="Times New Roman"/>
          <w:sz w:val="24"/>
        </w:rPr>
        <w:t>it’s</w:t>
      </w:r>
      <w:r w:rsidR="00E60D94">
        <w:rPr>
          <w:rFonts w:ascii="Times New Roman" w:hAnsi="Times New Roman" w:cs="Times New Roman"/>
          <w:sz w:val="24"/>
        </w:rPr>
        <w:t xml:space="preserve"> important to set clear expectations for each role and what the</w:t>
      </w:r>
      <w:r w:rsidR="001D6619">
        <w:rPr>
          <w:rFonts w:ascii="Times New Roman" w:hAnsi="Times New Roman" w:cs="Times New Roman"/>
          <w:sz w:val="24"/>
        </w:rPr>
        <w:t xml:space="preserve">ir responsibilities are </w:t>
      </w:r>
      <w:r w:rsidR="00620027">
        <w:rPr>
          <w:rFonts w:ascii="Times New Roman" w:hAnsi="Times New Roman" w:cs="Times New Roman"/>
          <w:sz w:val="24"/>
        </w:rPr>
        <w:t>for</w:t>
      </w:r>
      <w:r w:rsidR="001D6619">
        <w:rPr>
          <w:rFonts w:ascii="Times New Roman" w:hAnsi="Times New Roman" w:cs="Times New Roman"/>
          <w:sz w:val="24"/>
        </w:rPr>
        <w:t xml:space="preserve"> the team. One example was </w:t>
      </w:r>
      <w:r w:rsidR="00D94AC9">
        <w:rPr>
          <w:rFonts w:ascii="Times New Roman" w:hAnsi="Times New Roman" w:cs="Times New Roman"/>
          <w:sz w:val="24"/>
        </w:rPr>
        <w:t xml:space="preserve">the </w:t>
      </w:r>
      <w:r w:rsidR="00D94AC9">
        <w:rPr>
          <w:rFonts w:ascii="Times New Roman" w:hAnsi="Times New Roman" w:cs="Times New Roman"/>
          <w:sz w:val="24"/>
        </w:rPr>
        <w:lastRenderedPageBreak/>
        <w:t xml:space="preserve">email I sent to the product owner and tester as a developer. I placed an importance on </w:t>
      </w:r>
      <w:r w:rsidR="00F71D19">
        <w:rPr>
          <w:rFonts w:ascii="Times New Roman" w:hAnsi="Times New Roman" w:cs="Times New Roman"/>
          <w:sz w:val="24"/>
        </w:rPr>
        <w:t>continuous</w:t>
      </w:r>
      <w:r w:rsidR="00D94AC9">
        <w:rPr>
          <w:rFonts w:ascii="Times New Roman" w:hAnsi="Times New Roman" w:cs="Times New Roman"/>
          <w:sz w:val="24"/>
        </w:rPr>
        <w:t xml:space="preserve"> feedback in that email </w:t>
      </w:r>
      <w:r w:rsidR="00F71D19">
        <w:rPr>
          <w:rFonts w:ascii="Times New Roman" w:hAnsi="Times New Roman" w:cs="Times New Roman"/>
          <w:sz w:val="24"/>
        </w:rPr>
        <w:t>which is a good way to express to the team key factors for success.</w:t>
      </w:r>
    </w:p>
    <w:p w14:paraId="394DED67" w14:textId="6B80882E" w:rsidR="00C01B74" w:rsidRDefault="00C01B74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Another key section talked about in</w:t>
      </w:r>
      <w:r w:rsidR="00CD2C40">
        <w:rPr>
          <w:rFonts w:ascii="Times New Roman" w:hAnsi="Times New Roman" w:cs="Times New Roman"/>
          <w:sz w:val="24"/>
        </w:rPr>
        <w:t xml:space="preserve"> the</w:t>
      </w:r>
      <w:r>
        <w:rPr>
          <w:rFonts w:ascii="Times New Roman" w:hAnsi="Times New Roman" w:cs="Times New Roman"/>
          <w:sz w:val="24"/>
        </w:rPr>
        <w:t xml:space="preserve"> process was the tools built around </w:t>
      </w:r>
      <w:r w:rsidR="00052E38">
        <w:rPr>
          <w:rFonts w:ascii="Times New Roman" w:hAnsi="Times New Roman" w:cs="Times New Roman"/>
          <w:sz w:val="24"/>
        </w:rPr>
        <w:t>Agile</w:t>
      </w:r>
      <w:r>
        <w:rPr>
          <w:rFonts w:ascii="Times New Roman" w:hAnsi="Times New Roman" w:cs="Times New Roman"/>
          <w:sz w:val="24"/>
        </w:rPr>
        <w:t xml:space="preserve"> methodology</w:t>
      </w:r>
      <w:r w:rsidR="00052E38">
        <w:rPr>
          <w:rFonts w:ascii="Times New Roman" w:hAnsi="Times New Roman" w:cs="Times New Roman"/>
          <w:sz w:val="24"/>
        </w:rPr>
        <w:t>. I have used a few tools such as Azures sprint planning tool</w:t>
      </w:r>
      <w:r w:rsidR="008F7C0B">
        <w:rPr>
          <w:rFonts w:ascii="Times New Roman" w:hAnsi="Times New Roman" w:cs="Times New Roman"/>
          <w:sz w:val="24"/>
        </w:rPr>
        <w:t xml:space="preserve">, Asana, etc. Asana has been my favorite so far because of its simplicity. </w:t>
      </w:r>
      <w:r w:rsidR="00F44EE9">
        <w:rPr>
          <w:rFonts w:ascii="Times New Roman" w:hAnsi="Times New Roman" w:cs="Times New Roman"/>
          <w:sz w:val="24"/>
        </w:rPr>
        <w:t>It’s</w:t>
      </w:r>
      <w:r w:rsidR="008F7C0B">
        <w:rPr>
          <w:rFonts w:ascii="Times New Roman" w:hAnsi="Times New Roman" w:cs="Times New Roman"/>
          <w:sz w:val="24"/>
        </w:rPr>
        <w:t xml:space="preserve"> not as in depth with Agile methodology but </w:t>
      </w:r>
      <w:r w:rsidR="00D20262">
        <w:rPr>
          <w:rFonts w:ascii="Times New Roman" w:hAnsi="Times New Roman" w:cs="Times New Roman"/>
          <w:sz w:val="24"/>
        </w:rPr>
        <w:t>it</w:t>
      </w:r>
      <w:r w:rsidR="001A0E59">
        <w:rPr>
          <w:rFonts w:ascii="Times New Roman" w:hAnsi="Times New Roman" w:cs="Times New Roman"/>
          <w:sz w:val="24"/>
        </w:rPr>
        <w:t xml:space="preserve"> </w:t>
      </w:r>
      <w:r w:rsidR="00F44EE9">
        <w:rPr>
          <w:rFonts w:ascii="Times New Roman" w:hAnsi="Times New Roman" w:cs="Times New Roman"/>
          <w:sz w:val="24"/>
        </w:rPr>
        <w:t>fits</w:t>
      </w:r>
      <w:r w:rsidR="001A0E59">
        <w:rPr>
          <w:rFonts w:ascii="Times New Roman" w:hAnsi="Times New Roman" w:cs="Times New Roman"/>
          <w:sz w:val="24"/>
        </w:rPr>
        <w:t xml:space="preserve"> the team well which is all that matters. Asana is </w:t>
      </w:r>
      <w:r w:rsidR="00F44EE9">
        <w:rPr>
          <w:rFonts w:ascii="Times New Roman" w:hAnsi="Times New Roman" w:cs="Times New Roman"/>
          <w:sz w:val="24"/>
        </w:rPr>
        <w:t>nice</w:t>
      </w:r>
      <w:r w:rsidR="001A0E59">
        <w:rPr>
          <w:rFonts w:ascii="Times New Roman" w:hAnsi="Times New Roman" w:cs="Times New Roman"/>
          <w:sz w:val="24"/>
        </w:rPr>
        <w:t xml:space="preserve"> because it helps centralize the </w:t>
      </w:r>
      <w:r w:rsidR="00F44EE9">
        <w:rPr>
          <w:rFonts w:ascii="Times New Roman" w:hAnsi="Times New Roman" w:cs="Times New Roman"/>
          <w:sz w:val="24"/>
        </w:rPr>
        <w:t>teams’</w:t>
      </w:r>
      <w:r w:rsidR="001A0E59">
        <w:rPr>
          <w:rFonts w:ascii="Times New Roman" w:hAnsi="Times New Roman" w:cs="Times New Roman"/>
          <w:sz w:val="24"/>
        </w:rPr>
        <w:t xml:space="preserve"> </w:t>
      </w:r>
      <w:r w:rsidR="00F44EE9">
        <w:rPr>
          <w:rFonts w:ascii="Times New Roman" w:hAnsi="Times New Roman" w:cs="Times New Roman"/>
          <w:sz w:val="24"/>
        </w:rPr>
        <w:t xml:space="preserve">tasks communications. </w:t>
      </w:r>
      <w:r w:rsidR="001F71E8">
        <w:rPr>
          <w:rFonts w:ascii="Times New Roman" w:hAnsi="Times New Roman" w:cs="Times New Roman"/>
          <w:sz w:val="24"/>
        </w:rPr>
        <w:t xml:space="preserve">Whenever a </w:t>
      </w:r>
      <w:r w:rsidR="00BB2A0E">
        <w:rPr>
          <w:rFonts w:ascii="Times New Roman" w:hAnsi="Times New Roman" w:cs="Times New Roman"/>
          <w:sz w:val="24"/>
        </w:rPr>
        <w:t>task</w:t>
      </w:r>
      <w:r w:rsidR="001F71E8">
        <w:rPr>
          <w:rFonts w:ascii="Times New Roman" w:hAnsi="Times New Roman" w:cs="Times New Roman"/>
          <w:sz w:val="24"/>
        </w:rPr>
        <w:t xml:space="preserve"> is added, documentation can be attached, notes can be added, etc.</w:t>
      </w:r>
      <w:r w:rsidR="00BB2A0E">
        <w:rPr>
          <w:rFonts w:ascii="Times New Roman" w:hAnsi="Times New Roman" w:cs="Times New Roman"/>
          <w:sz w:val="24"/>
        </w:rPr>
        <w:t xml:space="preserve"> I know this is on a lot of other </w:t>
      </w:r>
      <w:r w:rsidR="00556FAF">
        <w:rPr>
          <w:rFonts w:ascii="Times New Roman" w:hAnsi="Times New Roman" w:cs="Times New Roman"/>
          <w:sz w:val="24"/>
        </w:rPr>
        <w:t>software,</w:t>
      </w:r>
      <w:r w:rsidR="00BB2A0E">
        <w:rPr>
          <w:rFonts w:ascii="Times New Roman" w:hAnsi="Times New Roman" w:cs="Times New Roman"/>
          <w:sz w:val="24"/>
        </w:rPr>
        <w:t xml:space="preserve"> but Asana’s UI just makes it </w:t>
      </w:r>
      <w:r w:rsidR="00556FAF">
        <w:rPr>
          <w:rFonts w:ascii="Times New Roman" w:hAnsi="Times New Roman" w:cs="Times New Roman"/>
          <w:sz w:val="24"/>
        </w:rPr>
        <w:t>easy</w:t>
      </w:r>
      <w:r w:rsidR="00BB2A0E">
        <w:rPr>
          <w:rFonts w:ascii="Times New Roman" w:hAnsi="Times New Roman" w:cs="Times New Roman"/>
          <w:sz w:val="24"/>
        </w:rPr>
        <w:t xml:space="preserve"> to navigate. </w:t>
      </w:r>
    </w:p>
    <w:p w14:paraId="49018FB4" w14:textId="269446A3" w:rsidR="00556FAF" w:rsidRPr="00A161D9" w:rsidRDefault="00E81B85" w:rsidP="00A161D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So,</w:t>
      </w:r>
      <w:r w:rsidR="00556FAF">
        <w:rPr>
          <w:rFonts w:ascii="Times New Roman" w:hAnsi="Times New Roman" w:cs="Times New Roman"/>
          <w:sz w:val="24"/>
        </w:rPr>
        <w:t xml:space="preserve"> what does all this mean for </w:t>
      </w:r>
      <w:r w:rsidR="007915DD">
        <w:rPr>
          <w:rFonts w:ascii="Times New Roman" w:hAnsi="Times New Roman" w:cs="Times New Roman"/>
          <w:sz w:val="24"/>
        </w:rPr>
        <w:t xml:space="preserve">SNHU travel and the Scrum-Agile </w:t>
      </w:r>
      <w:r w:rsidR="00C36D43">
        <w:rPr>
          <w:rFonts w:ascii="Times New Roman" w:hAnsi="Times New Roman" w:cs="Times New Roman"/>
          <w:sz w:val="24"/>
        </w:rPr>
        <w:t xml:space="preserve">process. Some of the pros </w:t>
      </w:r>
      <w:r>
        <w:rPr>
          <w:rFonts w:ascii="Times New Roman" w:hAnsi="Times New Roman" w:cs="Times New Roman"/>
          <w:sz w:val="24"/>
        </w:rPr>
        <w:t>of</w:t>
      </w:r>
      <w:r w:rsidR="00C36D4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SNHU travel using Scrum-Agile process </w:t>
      </w:r>
      <w:r w:rsidR="002F7D00">
        <w:rPr>
          <w:rFonts w:ascii="Times New Roman" w:hAnsi="Times New Roman" w:cs="Times New Roman"/>
          <w:sz w:val="24"/>
        </w:rPr>
        <w:t>are</w:t>
      </w:r>
      <w:r>
        <w:rPr>
          <w:rFonts w:ascii="Times New Roman" w:hAnsi="Times New Roman" w:cs="Times New Roman"/>
          <w:sz w:val="24"/>
        </w:rPr>
        <w:t xml:space="preserve"> </w:t>
      </w:r>
      <w:r w:rsidR="006D5873">
        <w:rPr>
          <w:rFonts w:ascii="Times New Roman" w:hAnsi="Times New Roman" w:cs="Times New Roman"/>
          <w:sz w:val="24"/>
        </w:rPr>
        <w:t xml:space="preserve">user feedback, the iteration cycle, </w:t>
      </w:r>
      <w:r w:rsidR="002F7D00">
        <w:rPr>
          <w:rFonts w:ascii="Times New Roman" w:hAnsi="Times New Roman" w:cs="Times New Roman"/>
          <w:sz w:val="24"/>
        </w:rPr>
        <w:t xml:space="preserve">and the focus on communication to get all these things done. </w:t>
      </w:r>
      <w:r w:rsidR="00A67A10">
        <w:rPr>
          <w:rFonts w:ascii="Times New Roman" w:hAnsi="Times New Roman" w:cs="Times New Roman"/>
          <w:sz w:val="24"/>
        </w:rPr>
        <w:t xml:space="preserve">The main con is that the company is both switching methodologies and making a large change. </w:t>
      </w:r>
      <w:r w:rsidR="009E6EB8">
        <w:rPr>
          <w:rFonts w:ascii="Times New Roman" w:hAnsi="Times New Roman" w:cs="Times New Roman"/>
          <w:sz w:val="24"/>
        </w:rPr>
        <w:t xml:space="preserve">However, I do think it’s the right decision to use this process. </w:t>
      </w:r>
      <w:r w:rsidR="00CC77E2">
        <w:rPr>
          <w:rFonts w:ascii="Times New Roman" w:hAnsi="Times New Roman" w:cs="Times New Roman"/>
          <w:sz w:val="24"/>
        </w:rPr>
        <w:t xml:space="preserve">The size of the change isn’t super large so it’s a good practice run. The focus on user feedback will </w:t>
      </w:r>
      <w:r w:rsidR="00E92BBB">
        <w:rPr>
          <w:rFonts w:ascii="Times New Roman" w:hAnsi="Times New Roman" w:cs="Times New Roman"/>
          <w:sz w:val="24"/>
        </w:rPr>
        <w:t>build</w:t>
      </w:r>
      <w:r w:rsidR="00CC77E2">
        <w:rPr>
          <w:rFonts w:ascii="Times New Roman" w:hAnsi="Times New Roman" w:cs="Times New Roman"/>
          <w:sz w:val="24"/>
        </w:rPr>
        <w:t xml:space="preserve"> </w:t>
      </w:r>
      <w:r w:rsidR="00E92BBB">
        <w:rPr>
          <w:rFonts w:ascii="Times New Roman" w:hAnsi="Times New Roman" w:cs="Times New Roman"/>
          <w:sz w:val="24"/>
        </w:rPr>
        <w:t>better</w:t>
      </w:r>
      <w:r w:rsidR="00CC77E2">
        <w:rPr>
          <w:rFonts w:ascii="Times New Roman" w:hAnsi="Times New Roman" w:cs="Times New Roman"/>
          <w:sz w:val="24"/>
        </w:rPr>
        <w:t xml:space="preserve"> </w:t>
      </w:r>
      <w:r w:rsidR="00E92BBB">
        <w:rPr>
          <w:rFonts w:ascii="Times New Roman" w:hAnsi="Times New Roman" w:cs="Times New Roman"/>
          <w:sz w:val="24"/>
        </w:rPr>
        <w:t xml:space="preserve">user experience. The short iteration cycles will break down the project and </w:t>
      </w:r>
      <w:r w:rsidR="00DA5010">
        <w:rPr>
          <w:rFonts w:ascii="Times New Roman" w:hAnsi="Times New Roman" w:cs="Times New Roman"/>
          <w:sz w:val="24"/>
        </w:rPr>
        <w:t xml:space="preserve">help plan out </w:t>
      </w:r>
      <w:r w:rsidR="00DD523A">
        <w:rPr>
          <w:rFonts w:ascii="Times New Roman" w:hAnsi="Times New Roman" w:cs="Times New Roman"/>
          <w:sz w:val="24"/>
        </w:rPr>
        <w:t xml:space="preserve">each phase of development. </w:t>
      </w:r>
      <w:r w:rsidR="003857D6">
        <w:rPr>
          <w:rFonts w:ascii="Times New Roman" w:hAnsi="Times New Roman" w:cs="Times New Roman"/>
          <w:sz w:val="24"/>
        </w:rPr>
        <w:t xml:space="preserve">The Scrum-Agile process </w:t>
      </w:r>
      <w:r w:rsidR="00DC48AC">
        <w:rPr>
          <w:rFonts w:ascii="Times New Roman" w:hAnsi="Times New Roman" w:cs="Times New Roman"/>
          <w:sz w:val="24"/>
        </w:rPr>
        <w:t xml:space="preserve">should help SNHU travel </w:t>
      </w:r>
      <w:r w:rsidR="00C31865">
        <w:rPr>
          <w:rFonts w:ascii="Times New Roman" w:hAnsi="Times New Roman" w:cs="Times New Roman"/>
          <w:sz w:val="24"/>
        </w:rPr>
        <w:t>if</w:t>
      </w:r>
      <w:r w:rsidR="00DC48AC">
        <w:rPr>
          <w:rFonts w:ascii="Times New Roman" w:hAnsi="Times New Roman" w:cs="Times New Roman"/>
          <w:sz w:val="24"/>
        </w:rPr>
        <w:t xml:space="preserve"> the team adopts the principles of agile</w:t>
      </w:r>
      <w:r w:rsidR="00AA354E">
        <w:rPr>
          <w:rFonts w:ascii="Times New Roman" w:hAnsi="Times New Roman" w:cs="Times New Roman"/>
          <w:sz w:val="24"/>
        </w:rPr>
        <w:t xml:space="preserve"> not just the ceremonies and running through the motions.</w:t>
      </w:r>
    </w:p>
    <w:p w14:paraId="4FCBE71A" w14:textId="0F96B671" w:rsidR="67AE9998" w:rsidRPr="00A161D9" w:rsidRDefault="00F96DCC" w:rsidP="00A161D9">
      <w:pPr>
        <w:pStyle w:val="SectionTitle"/>
        <w:rPr>
          <w:rFonts w:ascii="Times New Roman" w:hAnsi="Times New Roman" w:cs="Times New Roman"/>
          <w:sz w:val="24"/>
        </w:rPr>
      </w:pPr>
      <w:sdt>
        <w:sdtPr>
          <w:rPr>
            <w:rFonts w:ascii="Times New Roman" w:hAnsi="Times New Roman" w:cs="Times New Roman"/>
            <w:sz w:val="24"/>
          </w:rPr>
          <w:id w:val="-1638559448"/>
          <w:placeholder>
            <w:docPart w:val="60E639DD9DE444D78D7D3DDAD551E108"/>
          </w:placeholder>
          <w:temporary/>
          <w:showingPlcHdr/>
          <w15:appearance w15:val="hidden"/>
        </w:sdtPr>
        <w:sdtEndPr/>
        <w:sdtContent>
          <w:r w:rsidR="00664C1A" w:rsidRPr="00A161D9">
            <w:rPr>
              <w:rFonts w:ascii="Times New Roman" w:hAnsi="Times New Roman" w:cs="Times New Roman"/>
              <w:sz w:val="24"/>
            </w:rPr>
            <w:t>References</w:t>
          </w:r>
        </w:sdtContent>
      </w:sdt>
    </w:p>
    <w:p w14:paraId="5AA0E9F1" w14:textId="2D9A258D" w:rsidR="00C6630A" w:rsidRPr="00C6630A" w:rsidRDefault="00C6630A" w:rsidP="00C6630A">
      <w:r w:rsidRPr="00C6630A">
        <w:t xml:space="preserve">Cobb, C. G. (n.d.). Chapter </w:t>
      </w:r>
      <w:r>
        <w:t>3</w:t>
      </w:r>
      <w:r w:rsidRPr="00C6630A">
        <w:t xml:space="preserve">. In </w:t>
      </w:r>
      <w:r w:rsidRPr="00C6630A">
        <w:rPr>
          <w:i/>
          <w:iCs/>
        </w:rPr>
        <w:t>The Project Manager’s Guide to Mastering Agile : Principles and Practices for an Adaptive Approach</w:t>
      </w:r>
      <w:r w:rsidRPr="00C6630A">
        <w:t xml:space="preserve">. essay. Retrieved January 22, 2025, from https://research.ebsco.com/c/cyb354/search/details/tbfxle5mbr?db=nlebk. </w:t>
      </w:r>
    </w:p>
    <w:p w14:paraId="1A8D2E17" w14:textId="77777777" w:rsidR="00F96DCC" w:rsidRPr="00F96DCC" w:rsidRDefault="00F96DCC" w:rsidP="00F96DCC">
      <w:r w:rsidRPr="00F96DCC">
        <w:t xml:space="preserve">CS250-Module One: SDLC methodologies. (n.d.-b). https://snhu-media.snhu.edu/files/course_repository/undergraduate/cs/cs250/storyline/mod1/story_html5.html </w:t>
      </w:r>
    </w:p>
    <w:p w14:paraId="2827DB42" w14:textId="77777777" w:rsidR="00A161D9" w:rsidRPr="00A161D9" w:rsidRDefault="00A161D9" w:rsidP="00A161D9"/>
    <w:sectPr w:rsidR="00A161D9" w:rsidRPr="00A161D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CAED9" w14:textId="77777777" w:rsidR="00A161D9" w:rsidRDefault="00A161D9">
      <w:pPr>
        <w:spacing w:line="240" w:lineRule="auto"/>
      </w:pPr>
      <w:r>
        <w:separator/>
      </w:r>
    </w:p>
    <w:p w14:paraId="52BC8982" w14:textId="77777777" w:rsidR="00A161D9" w:rsidRDefault="00A161D9"/>
  </w:endnote>
  <w:endnote w:type="continuationSeparator" w:id="0">
    <w:p w14:paraId="1F00A237" w14:textId="77777777" w:rsidR="00A161D9" w:rsidRDefault="00A161D9">
      <w:pPr>
        <w:spacing w:line="240" w:lineRule="auto"/>
      </w:pPr>
      <w:r>
        <w:continuationSeparator/>
      </w:r>
    </w:p>
    <w:p w14:paraId="765BD4BF" w14:textId="77777777" w:rsidR="00A161D9" w:rsidRDefault="00A161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0B88F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030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7C3F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DA460" w14:textId="77777777" w:rsidR="00A161D9" w:rsidRDefault="00A161D9">
      <w:pPr>
        <w:spacing w:line="240" w:lineRule="auto"/>
      </w:pPr>
      <w:r>
        <w:separator/>
      </w:r>
    </w:p>
    <w:p w14:paraId="4FC7E64B" w14:textId="77777777" w:rsidR="00A161D9" w:rsidRDefault="00A161D9"/>
  </w:footnote>
  <w:footnote w:type="continuationSeparator" w:id="0">
    <w:p w14:paraId="599187F0" w14:textId="77777777" w:rsidR="00A161D9" w:rsidRDefault="00A161D9">
      <w:pPr>
        <w:spacing w:line="240" w:lineRule="auto"/>
      </w:pPr>
      <w:r>
        <w:continuationSeparator/>
      </w:r>
    </w:p>
    <w:p w14:paraId="3F18EB76" w14:textId="77777777" w:rsidR="00A161D9" w:rsidRDefault="00A161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2F755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1C1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6F6E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601C52BC"/>
    <w:multiLevelType w:val="hybridMultilevel"/>
    <w:tmpl w:val="807A6972"/>
    <w:lvl w:ilvl="0" w:tplc="C57842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B0EE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BC2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72A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5497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16E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D216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8AD0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6CF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5420900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D9"/>
    <w:rsid w:val="00010AFD"/>
    <w:rsid w:val="00023AFE"/>
    <w:rsid w:val="00033208"/>
    <w:rsid w:val="00042416"/>
    <w:rsid w:val="00045E21"/>
    <w:rsid w:val="00052E38"/>
    <w:rsid w:val="00071D97"/>
    <w:rsid w:val="000A3B01"/>
    <w:rsid w:val="000A3D9B"/>
    <w:rsid w:val="000A5E9F"/>
    <w:rsid w:val="000B7FC4"/>
    <w:rsid w:val="000C106B"/>
    <w:rsid w:val="000C2D71"/>
    <w:rsid w:val="000C31C9"/>
    <w:rsid w:val="000D4642"/>
    <w:rsid w:val="000D539D"/>
    <w:rsid w:val="000E0B0A"/>
    <w:rsid w:val="000F295B"/>
    <w:rsid w:val="00116273"/>
    <w:rsid w:val="00123C9B"/>
    <w:rsid w:val="001336B8"/>
    <w:rsid w:val="00166E2E"/>
    <w:rsid w:val="001A0E59"/>
    <w:rsid w:val="001B5899"/>
    <w:rsid w:val="001D6619"/>
    <w:rsid w:val="001F71E8"/>
    <w:rsid w:val="00272D91"/>
    <w:rsid w:val="00294CB3"/>
    <w:rsid w:val="002B5ADF"/>
    <w:rsid w:val="002C723F"/>
    <w:rsid w:val="002C79E6"/>
    <w:rsid w:val="002F3AE9"/>
    <w:rsid w:val="002F7D00"/>
    <w:rsid w:val="00304A16"/>
    <w:rsid w:val="00307555"/>
    <w:rsid w:val="00310966"/>
    <w:rsid w:val="003508BA"/>
    <w:rsid w:val="003804CC"/>
    <w:rsid w:val="003857D6"/>
    <w:rsid w:val="003A0A1B"/>
    <w:rsid w:val="003B1E6C"/>
    <w:rsid w:val="003D7161"/>
    <w:rsid w:val="0040371B"/>
    <w:rsid w:val="00406997"/>
    <w:rsid w:val="004336CC"/>
    <w:rsid w:val="004413CD"/>
    <w:rsid w:val="00490DE4"/>
    <w:rsid w:val="004B3E10"/>
    <w:rsid w:val="004B639C"/>
    <w:rsid w:val="004C45B2"/>
    <w:rsid w:val="004D57BF"/>
    <w:rsid w:val="00514082"/>
    <w:rsid w:val="00527416"/>
    <w:rsid w:val="005362DE"/>
    <w:rsid w:val="0054042E"/>
    <w:rsid w:val="00556FAF"/>
    <w:rsid w:val="00581FC9"/>
    <w:rsid w:val="005C199E"/>
    <w:rsid w:val="005D2B6F"/>
    <w:rsid w:val="00620027"/>
    <w:rsid w:val="0063282E"/>
    <w:rsid w:val="00636E40"/>
    <w:rsid w:val="006538E6"/>
    <w:rsid w:val="00664C1A"/>
    <w:rsid w:val="006D50DE"/>
    <w:rsid w:val="006D5873"/>
    <w:rsid w:val="006D772C"/>
    <w:rsid w:val="006E2EDE"/>
    <w:rsid w:val="006F2AE6"/>
    <w:rsid w:val="00725E68"/>
    <w:rsid w:val="00734B1B"/>
    <w:rsid w:val="0073795C"/>
    <w:rsid w:val="00767A93"/>
    <w:rsid w:val="007748BD"/>
    <w:rsid w:val="007915DD"/>
    <w:rsid w:val="00796ECA"/>
    <w:rsid w:val="007A6EF8"/>
    <w:rsid w:val="0080261D"/>
    <w:rsid w:val="008135B7"/>
    <w:rsid w:val="00834D01"/>
    <w:rsid w:val="008565EE"/>
    <w:rsid w:val="0087407D"/>
    <w:rsid w:val="00886A83"/>
    <w:rsid w:val="008F7C0B"/>
    <w:rsid w:val="0093230E"/>
    <w:rsid w:val="009A4C6F"/>
    <w:rsid w:val="009E6EB8"/>
    <w:rsid w:val="009F463F"/>
    <w:rsid w:val="00A001D7"/>
    <w:rsid w:val="00A147A6"/>
    <w:rsid w:val="00A161D9"/>
    <w:rsid w:val="00A2335F"/>
    <w:rsid w:val="00A2502B"/>
    <w:rsid w:val="00A417C1"/>
    <w:rsid w:val="00A425E5"/>
    <w:rsid w:val="00A529E8"/>
    <w:rsid w:val="00A67A10"/>
    <w:rsid w:val="00A71CF1"/>
    <w:rsid w:val="00A72599"/>
    <w:rsid w:val="00A97C09"/>
    <w:rsid w:val="00AA354E"/>
    <w:rsid w:val="00B12D7C"/>
    <w:rsid w:val="00B358AB"/>
    <w:rsid w:val="00B863FB"/>
    <w:rsid w:val="00B86440"/>
    <w:rsid w:val="00BB2A0E"/>
    <w:rsid w:val="00BB2D6F"/>
    <w:rsid w:val="00BD4ABC"/>
    <w:rsid w:val="00BD735C"/>
    <w:rsid w:val="00C00F8F"/>
    <w:rsid w:val="00C01B74"/>
    <w:rsid w:val="00C03068"/>
    <w:rsid w:val="00C31865"/>
    <w:rsid w:val="00C36D43"/>
    <w:rsid w:val="00C6630A"/>
    <w:rsid w:val="00CB796D"/>
    <w:rsid w:val="00CC77E2"/>
    <w:rsid w:val="00CD2C40"/>
    <w:rsid w:val="00CD5BA6"/>
    <w:rsid w:val="00CE4CB2"/>
    <w:rsid w:val="00D006F0"/>
    <w:rsid w:val="00D063BB"/>
    <w:rsid w:val="00D20262"/>
    <w:rsid w:val="00D20C1C"/>
    <w:rsid w:val="00D419BD"/>
    <w:rsid w:val="00D43DA3"/>
    <w:rsid w:val="00D620FD"/>
    <w:rsid w:val="00D91044"/>
    <w:rsid w:val="00D94AC9"/>
    <w:rsid w:val="00D97B7D"/>
    <w:rsid w:val="00DA1101"/>
    <w:rsid w:val="00DA3F93"/>
    <w:rsid w:val="00DA5010"/>
    <w:rsid w:val="00DB6525"/>
    <w:rsid w:val="00DC48AC"/>
    <w:rsid w:val="00DD523A"/>
    <w:rsid w:val="00E2447E"/>
    <w:rsid w:val="00E56B4D"/>
    <w:rsid w:val="00E60D94"/>
    <w:rsid w:val="00E67454"/>
    <w:rsid w:val="00E70099"/>
    <w:rsid w:val="00E81B85"/>
    <w:rsid w:val="00E92BBB"/>
    <w:rsid w:val="00E9621D"/>
    <w:rsid w:val="00EA4338"/>
    <w:rsid w:val="00EB4390"/>
    <w:rsid w:val="00ED1CD4"/>
    <w:rsid w:val="00EF55C5"/>
    <w:rsid w:val="00F02D6F"/>
    <w:rsid w:val="00F44EE9"/>
    <w:rsid w:val="00F6242A"/>
    <w:rsid w:val="00F71D19"/>
    <w:rsid w:val="00F72968"/>
    <w:rsid w:val="00F77091"/>
    <w:rsid w:val="00F96DCC"/>
    <w:rsid w:val="00F96F74"/>
    <w:rsid w:val="00FA4E6E"/>
    <w:rsid w:val="00FB2CAA"/>
    <w:rsid w:val="00FC76D9"/>
    <w:rsid w:val="00FD0666"/>
    <w:rsid w:val="00FD6EDC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BE544"/>
  <w15:chartTrackingRefBased/>
  <w15:docId w15:val="{DCF74E87-D427-45C9-B536-3B6920C0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goin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E639DD9DE444D78D7D3DDAD551E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55CDB-3C92-44F7-A6D7-7889F2719FFC}"/>
      </w:docPartPr>
      <w:docPartBody>
        <w:p w:rsidR="00CF22FD" w:rsidRDefault="00CF22FD">
          <w:pPr>
            <w:pStyle w:val="60E639DD9DE444D78D7D3DDAD551E108"/>
          </w:pPr>
          <w:bookmarkStart w:id="0" w:name="_Int_pGJ5iSU8"/>
          <w:bookmarkEnd w:id="0"/>
          <w:r w:rsidRPr="00664C1A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FD"/>
    <w:rsid w:val="00272D91"/>
    <w:rsid w:val="00CF22FD"/>
    <w:rsid w:val="00D2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paragraph" w:customStyle="1" w:styleId="60E639DD9DE444D78D7D3DDAD551E108">
    <w:name w:val="60E639DD9DE444D78D7D3DDAD551E108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185</TotalTime>
  <Pages>6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Goins</dc:creator>
  <cp:keywords/>
  <dc:description/>
  <cp:lastModifiedBy>Joseph Goins</cp:lastModifiedBy>
  <cp:revision>153</cp:revision>
  <dcterms:created xsi:type="dcterms:W3CDTF">2026-02-18T00:13:00Z</dcterms:created>
  <dcterms:modified xsi:type="dcterms:W3CDTF">2026-02-18T14:44:00Z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